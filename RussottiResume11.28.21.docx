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233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48"/>
        <w:gridCol w:w="749"/>
        <w:gridCol w:w="6736"/>
      </w:tblGrid>
      <w:tr w:rsidR="001B2ABD" w:rsidRPr="00B1227B" w14:paraId="0C17A5EB" w14:textId="77777777" w:rsidTr="00792060">
        <w:trPr>
          <w:trHeight w:val="4362"/>
        </w:trPr>
        <w:tc>
          <w:tcPr>
            <w:tcW w:w="3748" w:type="dxa"/>
            <w:vAlign w:val="bottom"/>
          </w:tcPr>
          <w:p w14:paraId="7373ABB1" w14:textId="77777777" w:rsidR="001B2ABD" w:rsidRPr="00B1227B" w:rsidRDefault="001B2ABD" w:rsidP="001B2ABD">
            <w:pPr>
              <w:tabs>
                <w:tab w:val="left" w:pos="990"/>
              </w:tabs>
              <w:jc w:val="center"/>
            </w:pPr>
            <w:r w:rsidRPr="00B1227B">
              <w:rPr>
                <w:noProof/>
              </w:rPr>
              <mc:AlternateContent>
                <mc:Choice Requires="wps">
                  <w:drawing>
                    <wp:inline distT="0" distB="0" distL="0" distR="0" wp14:anchorId="5AFC7B5A" wp14:editId="475F9C94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66C4942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" strokecolor="#94b6d2 [3204]" strokeweight="5pt">
                      <v:fill r:id="rId11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49" w:type="dxa"/>
          </w:tcPr>
          <w:p w14:paraId="378EA44E" w14:textId="77777777" w:rsidR="001B2ABD" w:rsidRPr="00B1227B" w:rsidRDefault="001B2ABD" w:rsidP="000C45FF">
            <w:pPr>
              <w:tabs>
                <w:tab w:val="left" w:pos="990"/>
              </w:tabs>
            </w:pPr>
          </w:p>
        </w:tc>
        <w:tc>
          <w:tcPr>
            <w:tcW w:w="6736" w:type="dxa"/>
            <w:vAlign w:val="bottom"/>
          </w:tcPr>
          <w:p w14:paraId="358817AD" w14:textId="2D3DDD44" w:rsidR="00254CC9" w:rsidRPr="00B1227B" w:rsidRDefault="00254CC9" w:rsidP="00254CC9">
            <w:pPr>
              <w:pStyle w:val="Title"/>
              <w:rPr>
                <w:szCs w:val="96"/>
              </w:rPr>
            </w:pPr>
            <w:r w:rsidRPr="00B1227B">
              <w:rPr>
                <w:szCs w:val="96"/>
              </w:rPr>
              <w:t>Matt Russotti</w:t>
            </w:r>
          </w:p>
          <w:p w14:paraId="60DFFDC7" w14:textId="436EA34C" w:rsidR="001B2ABD" w:rsidRPr="00B1227B" w:rsidRDefault="001B2ABD" w:rsidP="001B2ABD">
            <w:pPr>
              <w:pStyle w:val="Subtitle"/>
            </w:pPr>
          </w:p>
        </w:tc>
      </w:tr>
      <w:tr w:rsidR="001B2ABD" w:rsidRPr="00B1227B" w14:paraId="685462D0" w14:textId="77777777" w:rsidTr="00792060">
        <w:trPr>
          <w:trHeight w:val="9580"/>
        </w:trPr>
        <w:tc>
          <w:tcPr>
            <w:tcW w:w="3748" w:type="dxa"/>
          </w:tcPr>
          <w:p w14:paraId="0563D709" w14:textId="77777777" w:rsidR="00C05069" w:rsidRPr="00B1227B" w:rsidRDefault="00C05069" w:rsidP="00036450">
            <w:pPr>
              <w:pStyle w:val="Heading3"/>
            </w:pPr>
          </w:p>
          <w:p w14:paraId="0244EE0F" w14:textId="5F01DDCC" w:rsidR="001B2ABD" w:rsidRPr="00B1227B" w:rsidRDefault="00042197" w:rsidP="00036450">
            <w:pPr>
              <w:pStyle w:val="Heading3"/>
            </w:pPr>
            <w:r w:rsidRPr="00B1227B">
              <w:t>Other</w:t>
            </w:r>
            <w:r w:rsidR="00C05069" w:rsidRPr="00B1227B">
              <w:t xml:space="preserve"> ACTIVITIES</w:t>
            </w:r>
          </w:p>
          <w:p w14:paraId="0435F688" w14:textId="77777777" w:rsidR="000D24D3" w:rsidRPr="000D24D3" w:rsidRDefault="000D24D3" w:rsidP="000D24D3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highlight w:val="yellow"/>
              </w:rPr>
            </w:pPr>
            <w:r w:rsidRPr="000D24D3">
              <w:rPr>
                <w:b/>
                <w:bCs/>
                <w:highlight w:val="yellow"/>
              </w:rPr>
              <w:t>Starting OSU’s first blockchain technologies club in spring of 2022</w:t>
            </w:r>
          </w:p>
          <w:p w14:paraId="65A6B5D8" w14:textId="0E4F1523" w:rsidR="003B0925" w:rsidRDefault="00C90061" w:rsidP="003B0925">
            <w:pPr>
              <w:pStyle w:val="ListParagraph"/>
              <w:numPr>
                <w:ilvl w:val="0"/>
                <w:numId w:val="2"/>
              </w:numPr>
            </w:pPr>
            <w:r w:rsidRPr="00B1227B">
              <w:t>2021 OSU Cyber Security CTF event (5</w:t>
            </w:r>
            <w:r w:rsidRPr="00B1227B">
              <w:rPr>
                <w:vertAlign w:val="superscript"/>
              </w:rPr>
              <w:t>th</w:t>
            </w:r>
            <w:r w:rsidRPr="00B1227B">
              <w:t xml:space="preserve"> out of 25 in OSU </w:t>
            </w:r>
            <w:r w:rsidR="00DA0598" w:rsidRPr="00B1227B">
              <w:t>division</w:t>
            </w:r>
            <w:r w:rsidRPr="00B1227B">
              <w:t xml:space="preserve">, </w:t>
            </w:r>
            <w:r w:rsidR="00277934" w:rsidRPr="00B1227B">
              <w:t>44</w:t>
            </w:r>
            <w:r w:rsidR="00277934" w:rsidRPr="00B1227B">
              <w:rPr>
                <w:vertAlign w:val="superscript"/>
              </w:rPr>
              <w:t>th</w:t>
            </w:r>
            <w:r w:rsidR="00277934" w:rsidRPr="00B1227B">
              <w:t xml:space="preserve"> out of 505 </w:t>
            </w:r>
            <w:r w:rsidR="00DA0598" w:rsidRPr="00B1227B">
              <w:t>in total</w:t>
            </w:r>
            <w:r w:rsidRPr="00B1227B">
              <w:t>)</w:t>
            </w:r>
          </w:p>
          <w:p w14:paraId="7B1A2132" w14:textId="70218EFA" w:rsidR="00A6346A" w:rsidRPr="00B1227B" w:rsidRDefault="00A6346A" w:rsidP="003B0925">
            <w:pPr>
              <w:pStyle w:val="ListParagraph"/>
              <w:numPr>
                <w:ilvl w:val="0"/>
                <w:numId w:val="2"/>
              </w:numPr>
            </w:pPr>
            <w:r w:rsidRPr="00B1227B">
              <w:t>2021 Hack OH/IO participant</w:t>
            </w:r>
          </w:p>
          <w:p w14:paraId="2E92471D" w14:textId="64C97AD3" w:rsidR="00036450" w:rsidRPr="00B1227B" w:rsidRDefault="00042197" w:rsidP="00042197">
            <w:pPr>
              <w:pStyle w:val="ListParagraph"/>
              <w:numPr>
                <w:ilvl w:val="0"/>
                <w:numId w:val="2"/>
              </w:numPr>
            </w:pPr>
            <w:r w:rsidRPr="00B1227B">
              <w:t>Eagle Scout Award</w:t>
            </w:r>
            <w:r w:rsidR="00C05069" w:rsidRPr="00B1227B">
              <w:t>, winter 2019</w:t>
            </w:r>
          </w:p>
          <w:p w14:paraId="63B3D276" w14:textId="4C2E7D50" w:rsidR="00042197" w:rsidRPr="00B1227B" w:rsidRDefault="00042197" w:rsidP="00042197">
            <w:pPr>
              <w:pStyle w:val="ListParagraph"/>
              <w:numPr>
                <w:ilvl w:val="0"/>
                <w:numId w:val="2"/>
              </w:numPr>
            </w:pPr>
            <w:r w:rsidRPr="00B1227B">
              <w:t>Cyber Security Club at OSU</w:t>
            </w:r>
            <w:r w:rsidR="00C05069" w:rsidRPr="00B1227B">
              <w:t>, Fall 2021</w:t>
            </w:r>
          </w:p>
          <w:p w14:paraId="14F378CB" w14:textId="7E4B338F" w:rsidR="00042197" w:rsidRPr="00B1227B" w:rsidRDefault="00C05069" w:rsidP="00042197">
            <w:pPr>
              <w:pStyle w:val="ListParagraph"/>
              <w:numPr>
                <w:ilvl w:val="0"/>
                <w:numId w:val="2"/>
              </w:numPr>
            </w:pPr>
            <w:r w:rsidRPr="00B1227B">
              <w:t>Varsity Lacrosse, spring of 2019 and 2020</w:t>
            </w:r>
          </w:p>
          <w:p w14:paraId="04444E51" w14:textId="4CB4B543" w:rsidR="00C05069" w:rsidRPr="00B1227B" w:rsidRDefault="00C05069" w:rsidP="00042197">
            <w:pPr>
              <w:pStyle w:val="ListParagraph"/>
              <w:numPr>
                <w:ilvl w:val="0"/>
                <w:numId w:val="2"/>
              </w:numPr>
            </w:pPr>
            <w:r w:rsidRPr="00B1227B">
              <w:t>Varsity Cross Country, fall of 2020</w:t>
            </w:r>
          </w:p>
          <w:p w14:paraId="1BC7AB67" w14:textId="15C173A2" w:rsidR="00C05069" w:rsidRPr="00B1227B" w:rsidRDefault="00C05069" w:rsidP="00042197">
            <w:pPr>
              <w:pStyle w:val="ListParagraph"/>
              <w:numPr>
                <w:ilvl w:val="0"/>
                <w:numId w:val="2"/>
              </w:numPr>
            </w:pPr>
            <w:r w:rsidRPr="00B1227B">
              <w:t>Frisbee Club Co-President, 2018-2020</w:t>
            </w:r>
          </w:p>
          <w:sdt>
            <w:sdtPr>
              <w:id w:val="-1954003311"/>
              <w:placeholder>
                <w:docPart w:val="DBE81589460A40909EF50820ECE62E3B"/>
              </w:placeholder>
              <w:temporary/>
              <w:showingPlcHdr/>
              <w15:appearance w15:val="hidden"/>
            </w:sdtPr>
            <w:sdtEndPr/>
            <w:sdtContent>
              <w:p w14:paraId="068F579A" w14:textId="01CE8ABE" w:rsidR="00036450" w:rsidRPr="00B1227B" w:rsidRDefault="00CB0055" w:rsidP="00CB0055">
                <w:pPr>
                  <w:pStyle w:val="Heading3"/>
                </w:pPr>
                <w:r w:rsidRPr="00B1227B">
                  <w:t>Contact</w:t>
                </w:r>
              </w:p>
            </w:sdtContent>
          </w:sdt>
          <w:sdt>
            <w:sdtPr>
              <w:id w:val="1111563247"/>
              <w:placeholder>
                <w:docPart w:val="E0C3F50569594F9A8F3BB05D25AF6CC1"/>
              </w:placeholder>
              <w:temporary/>
              <w:showingPlcHdr/>
              <w15:appearance w15:val="hidden"/>
            </w:sdtPr>
            <w:sdtEndPr/>
            <w:sdtContent>
              <w:p w14:paraId="44206438" w14:textId="6490AC0D" w:rsidR="004D3011" w:rsidRPr="00B1227B" w:rsidRDefault="004D3011" w:rsidP="004D3011">
                <w:r w:rsidRPr="00B1227B">
                  <w:t>PHONE:</w:t>
                </w:r>
              </w:p>
            </w:sdtContent>
          </w:sdt>
          <w:p w14:paraId="29B197CE" w14:textId="24DFDA71" w:rsidR="004D3011" w:rsidRPr="00B1227B" w:rsidRDefault="0002295B" w:rsidP="004D3011">
            <w:r w:rsidRPr="00B1227B">
              <w:t>585-626-0623</w:t>
            </w:r>
          </w:p>
          <w:p w14:paraId="1D197D0D" w14:textId="77777777" w:rsidR="004D3011" w:rsidRPr="00B1227B" w:rsidRDefault="004D3011" w:rsidP="004D3011"/>
          <w:sdt>
            <w:sdtPr>
              <w:id w:val="67859272"/>
              <w:placeholder>
                <w:docPart w:val="45447D61168B4977A07BC6239A12C5A1"/>
              </w:placeholder>
              <w:temporary/>
              <w:showingPlcHdr/>
              <w15:appearance w15:val="hidden"/>
            </w:sdtPr>
            <w:sdtEndPr/>
            <w:sdtContent>
              <w:p w14:paraId="75DF0C93" w14:textId="1E795130" w:rsidR="004D3011" w:rsidRPr="00B1227B" w:rsidRDefault="004D3011" w:rsidP="004D3011">
                <w:r w:rsidRPr="00B1227B">
                  <w:t>WEBSITE:</w:t>
                </w:r>
              </w:p>
            </w:sdtContent>
          </w:sdt>
          <w:p w14:paraId="08F24DBB" w14:textId="0496EE08" w:rsidR="004D3011" w:rsidRPr="00B1227B" w:rsidRDefault="00745AED" w:rsidP="004D3011">
            <w:hyperlink r:id="rId12" w:history="1">
              <w:r w:rsidR="00042197" w:rsidRPr="00B1227B">
                <w:rPr>
                  <w:rStyle w:val="Hyperlink"/>
                </w:rPr>
                <w:t>Check out my website!</w:t>
              </w:r>
            </w:hyperlink>
          </w:p>
          <w:p w14:paraId="529CA8D1" w14:textId="77777777" w:rsidR="004D3011" w:rsidRPr="00B1227B" w:rsidRDefault="004D3011" w:rsidP="004D3011"/>
          <w:sdt>
            <w:sdtPr>
              <w:id w:val="-240260293"/>
              <w:placeholder>
                <w:docPart w:val="1AC42289299B4461A75C0035237C601D"/>
              </w:placeholder>
              <w:temporary/>
              <w:showingPlcHdr/>
              <w15:appearance w15:val="hidden"/>
            </w:sdtPr>
            <w:sdtEndPr/>
            <w:sdtContent>
              <w:p w14:paraId="5F05485E" w14:textId="20356A19" w:rsidR="004D3011" w:rsidRPr="00B1227B" w:rsidRDefault="004D3011" w:rsidP="004D3011">
                <w:r w:rsidRPr="00B1227B">
                  <w:t>EMAIL:</w:t>
                </w:r>
              </w:p>
            </w:sdtContent>
          </w:sdt>
          <w:p w14:paraId="68B6344F" w14:textId="25E08E8B" w:rsidR="00036450" w:rsidRPr="00B1227B" w:rsidRDefault="00745AED" w:rsidP="004D3011">
            <w:hyperlink r:id="rId13" w:history="1">
              <w:r w:rsidR="006613B9" w:rsidRPr="00B1227B">
                <w:rPr>
                  <w:rStyle w:val="Hyperlink"/>
                </w:rPr>
                <w:t>Russotti.1@osu.edu</w:t>
              </w:r>
            </w:hyperlink>
          </w:p>
          <w:p w14:paraId="676EF6A2" w14:textId="6CE22DDB" w:rsidR="006613B9" w:rsidRPr="00B1227B" w:rsidRDefault="006613B9" w:rsidP="004D3011"/>
          <w:p w14:paraId="7D08EACE" w14:textId="5EDAA6B4" w:rsidR="006613B9" w:rsidRPr="00B1227B" w:rsidRDefault="006613B9" w:rsidP="006613B9">
            <w:r w:rsidRPr="00B1227B">
              <w:t>LINKEDIN:</w:t>
            </w:r>
          </w:p>
          <w:p w14:paraId="5F167CF6" w14:textId="5BC23CBF" w:rsidR="00C05069" w:rsidRPr="00B1227B" w:rsidRDefault="00745AED" w:rsidP="006613B9">
            <w:hyperlink r:id="rId14" w:history="1">
              <w:r w:rsidR="006613B9" w:rsidRPr="00B1227B">
                <w:rPr>
                  <w:rStyle w:val="Hyperlink"/>
                </w:rPr>
                <w:t>Click here</w:t>
              </w:r>
            </w:hyperlink>
          </w:p>
          <w:sdt>
            <w:sdtPr>
              <w:id w:val="-1444214663"/>
              <w:placeholder>
                <w:docPart w:val="6020D0C4971F47FABCBC1714CF9FECD5"/>
              </w:placeholder>
              <w:temporary/>
              <w:showingPlcHdr/>
              <w15:appearance w15:val="hidden"/>
            </w:sdtPr>
            <w:sdtEndPr/>
            <w:sdtContent>
              <w:p w14:paraId="3101A5B3" w14:textId="07897910" w:rsidR="004D3011" w:rsidRPr="00B1227B" w:rsidRDefault="00CB0055" w:rsidP="00CB0055">
                <w:pPr>
                  <w:pStyle w:val="Heading3"/>
                </w:pPr>
                <w:r w:rsidRPr="00B1227B">
                  <w:t>Hobbies</w:t>
                </w:r>
              </w:p>
            </w:sdtContent>
          </w:sdt>
          <w:p w14:paraId="24AEC830" w14:textId="70202572" w:rsidR="004D3011" w:rsidRDefault="0002295B" w:rsidP="004D3011">
            <w:r w:rsidRPr="00B1227B">
              <w:t>Bodybuilding</w:t>
            </w:r>
          </w:p>
          <w:p w14:paraId="1C497948" w14:textId="1E4C084A" w:rsidR="00B1227B" w:rsidRPr="00B1227B" w:rsidRDefault="00B1227B" w:rsidP="004D3011">
            <w:r>
              <w:t>NFT collecting</w:t>
            </w:r>
            <w:r w:rsidR="00732DB4">
              <w:t xml:space="preserve"> (ask me about what I own)</w:t>
            </w:r>
          </w:p>
          <w:p w14:paraId="5AFED958" w14:textId="384BA60A" w:rsidR="00E670BB" w:rsidRPr="00B1227B" w:rsidRDefault="009B5F37" w:rsidP="004D3011">
            <w:r w:rsidRPr="00B1227B">
              <w:t>Block-Chain Technology</w:t>
            </w:r>
          </w:p>
          <w:p w14:paraId="6042B0BA" w14:textId="1D2322A3" w:rsidR="004D3011" w:rsidRPr="00B1227B" w:rsidRDefault="00DA0598" w:rsidP="004D3011">
            <w:r w:rsidRPr="00B1227B">
              <w:t>Cyber Security</w:t>
            </w:r>
          </w:p>
          <w:p w14:paraId="271DA54C" w14:textId="34178675" w:rsidR="00C05069" w:rsidRPr="00B1227B" w:rsidRDefault="00C05069" w:rsidP="004D3011">
            <w:r w:rsidRPr="00B1227B">
              <w:t>Video Game</w:t>
            </w:r>
            <w:r w:rsidR="00DA0598" w:rsidRPr="00B1227B">
              <w:t xml:space="preserve"> Design</w:t>
            </w:r>
          </w:p>
          <w:p w14:paraId="7982C0DC" w14:textId="0C8BD102" w:rsidR="004D3011" w:rsidRPr="00B1227B" w:rsidRDefault="0002295B" w:rsidP="004D3011">
            <w:r w:rsidRPr="00B1227B">
              <w:t>Listening to Podcasts</w:t>
            </w:r>
          </w:p>
        </w:tc>
        <w:tc>
          <w:tcPr>
            <w:tcW w:w="749" w:type="dxa"/>
          </w:tcPr>
          <w:p w14:paraId="282DAA57" w14:textId="77777777" w:rsidR="001B2ABD" w:rsidRPr="00B1227B" w:rsidRDefault="001B2ABD" w:rsidP="000C45FF">
            <w:pPr>
              <w:tabs>
                <w:tab w:val="left" w:pos="990"/>
              </w:tabs>
            </w:pPr>
          </w:p>
        </w:tc>
        <w:tc>
          <w:tcPr>
            <w:tcW w:w="6736" w:type="dxa"/>
          </w:tcPr>
          <w:sdt>
            <w:sdtPr>
              <w:rPr>
                <w:szCs w:val="28"/>
              </w:rPr>
              <w:id w:val="1049110328"/>
              <w:placeholder>
                <w:docPart w:val="1AABC8C94F964498BECEF75292A6E72F"/>
              </w:placeholder>
              <w:temporary/>
              <w:showingPlcHdr/>
              <w15:appearance w15:val="hidden"/>
            </w:sdtPr>
            <w:sdtEndPr/>
            <w:sdtContent>
              <w:p w14:paraId="7AEC8D2A" w14:textId="2A7D3A6A" w:rsidR="001B2ABD" w:rsidRPr="00B1227B" w:rsidRDefault="00E25A26" w:rsidP="00345BF0">
                <w:pPr>
                  <w:pStyle w:val="Heading2"/>
                  <w:spacing w:before="120"/>
                  <w:rPr>
                    <w:szCs w:val="28"/>
                  </w:rPr>
                </w:pPr>
                <w:r w:rsidRPr="00B1227B">
                  <w:rPr>
                    <w:szCs w:val="28"/>
                  </w:rPr>
                  <w:t>EDUCATION</w:t>
                </w:r>
              </w:p>
            </w:sdtContent>
          </w:sdt>
          <w:p w14:paraId="5FF081FC" w14:textId="54ED0EC0" w:rsidR="00036450" w:rsidRPr="00B1227B" w:rsidRDefault="00254CC9" w:rsidP="00B359E4">
            <w:pPr>
              <w:pStyle w:val="Heading4"/>
            </w:pPr>
            <w:r w:rsidRPr="00B1227B">
              <w:t>The Ohio State University</w:t>
            </w:r>
          </w:p>
          <w:p w14:paraId="28B798F5" w14:textId="17C8CE56" w:rsidR="00036450" w:rsidRPr="00B1227B" w:rsidRDefault="00254CC9" w:rsidP="00B359E4">
            <w:pPr>
              <w:pStyle w:val="Date"/>
            </w:pPr>
            <w:r w:rsidRPr="00B1227B">
              <w:t>August 2020</w:t>
            </w:r>
            <w:r w:rsidR="00036450" w:rsidRPr="00B1227B">
              <w:t xml:space="preserve"> -</w:t>
            </w:r>
            <w:r w:rsidRPr="00B1227B">
              <w:t>Present</w:t>
            </w:r>
          </w:p>
          <w:p w14:paraId="2673C4E0" w14:textId="5417B488" w:rsidR="004D3011" w:rsidRPr="00B1227B" w:rsidRDefault="00254CC9" w:rsidP="00036450">
            <w:r w:rsidRPr="00B1227B">
              <w:t xml:space="preserve">Bachelor’s in computer and information science, focusing on cyber security. </w:t>
            </w:r>
            <w:r w:rsidR="0020614C" w:rsidRPr="00B1227B">
              <w:t>Dean’s</w:t>
            </w:r>
            <w:r w:rsidR="00A20C51" w:rsidRPr="00B1227B">
              <w:t xml:space="preserve"> List </w:t>
            </w:r>
            <w:r w:rsidR="0020614C" w:rsidRPr="00B1227B">
              <w:t>fall 2020</w:t>
            </w:r>
            <w:r w:rsidR="00A20C51" w:rsidRPr="00B1227B">
              <w:t>.</w:t>
            </w:r>
            <w:r w:rsidR="0020614C" w:rsidRPr="00B1227B">
              <w:t xml:space="preserve"> </w:t>
            </w:r>
            <w:r w:rsidRPr="00B1227B">
              <w:t>3.24 GPA</w:t>
            </w:r>
          </w:p>
          <w:p w14:paraId="42547EFF" w14:textId="77777777" w:rsidR="00036450" w:rsidRPr="00B1227B" w:rsidRDefault="00036450" w:rsidP="00036450"/>
          <w:p w14:paraId="3E98CA43" w14:textId="50B43A59" w:rsidR="00036450" w:rsidRPr="00B1227B" w:rsidRDefault="00254CC9" w:rsidP="00B359E4">
            <w:pPr>
              <w:pStyle w:val="Heading4"/>
            </w:pPr>
            <w:r w:rsidRPr="00B1227B">
              <w:t>Webster Thomas High School</w:t>
            </w:r>
          </w:p>
          <w:p w14:paraId="06944D13" w14:textId="50EF137C" w:rsidR="00036450" w:rsidRPr="00B1227B" w:rsidRDefault="00254CC9" w:rsidP="00B359E4">
            <w:pPr>
              <w:pStyle w:val="Date"/>
            </w:pPr>
            <w:r w:rsidRPr="00B1227B">
              <w:t>2016</w:t>
            </w:r>
            <w:r w:rsidR="00036450" w:rsidRPr="00B1227B">
              <w:t xml:space="preserve"> - </w:t>
            </w:r>
            <w:r w:rsidRPr="00B1227B">
              <w:t>2020</w:t>
            </w:r>
          </w:p>
          <w:p w14:paraId="025D987D" w14:textId="6A27314E" w:rsidR="00036450" w:rsidRPr="00B1227B" w:rsidRDefault="00254CC9" w:rsidP="00036450">
            <w:r w:rsidRPr="00B1227B">
              <w:t>94.62% GPA. Bronze, Silver and Gold academic awards along with an academic letter. Titan Scholar Award for social studies.</w:t>
            </w:r>
          </w:p>
          <w:sdt>
            <w:sdtPr>
              <w:rPr>
                <w:szCs w:val="28"/>
              </w:rPr>
              <w:id w:val="1001553383"/>
              <w:placeholder>
                <w:docPart w:val="E72797D3892B4D3BA820F95C6BE4003F"/>
              </w:placeholder>
              <w:temporary/>
              <w:showingPlcHdr/>
              <w15:appearance w15:val="hidden"/>
            </w:sdtPr>
            <w:sdtEndPr/>
            <w:sdtContent>
              <w:p w14:paraId="5BAFAAEE" w14:textId="6F50C2EA" w:rsidR="00036450" w:rsidRPr="00B1227B" w:rsidRDefault="00036450" w:rsidP="00345BF0">
                <w:pPr>
                  <w:pStyle w:val="Heading2"/>
                  <w:spacing w:before="120"/>
                  <w:rPr>
                    <w:szCs w:val="28"/>
                  </w:rPr>
                </w:pPr>
                <w:r w:rsidRPr="00B1227B">
                  <w:rPr>
                    <w:szCs w:val="28"/>
                  </w:rPr>
                  <w:t>WORK EXPERIENCE</w:t>
                </w:r>
              </w:p>
            </w:sdtContent>
          </w:sdt>
          <w:p w14:paraId="7D3D5D27" w14:textId="361F3F93" w:rsidR="00036450" w:rsidRPr="00B1227B" w:rsidRDefault="00254CC9" w:rsidP="00B359E4">
            <w:pPr>
              <w:pStyle w:val="Heading4"/>
              <w:rPr>
                <w:bCs/>
              </w:rPr>
            </w:pPr>
            <w:r w:rsidRPr="00B1227B">
              <w:t xml:space="preserve">Monroe County </w:t>
            </w:r>
            <w:r w:rsidR="00C05069" w:rsidRPr="00B1227B">
              <w:t>Parks, Lifeguard</w:t>
            </w:r>
          </w:p>
          <w:p w14:paraId="362B9934" w14:textId="3D2E9F37" w:rsidR="00036450" w:rsidRPr="00B1227B" w:rsidRDefault="00254CC9" w:rsidP="00B359E4">
            <w:pPr>
              <w:pStyle w:val="Date"/>
            </w:pPr>
            <w:r w:rsidRPr="00B1227B">
              <w:t xml:space="preserve">Summer of 2019 </w:t>
            </w:r>
            <w:r w:rsidR="00036450" w:rsidRPr="00B1227B">
              <w:t>–</w:t>
            </w:r>
            <w:r w:rsidRPr="00B1227B">
              <w:t xml:space="preserve"> Summer of 2021</w:t>
            </w:r>
          </w:p>
          <w:p w14:paraId="41A1396E" w14:textId="04186EF1" w:rsidR="00036450" w:rsidRPr="00B1227B" w:rsidRDefault="00254CC9" w:rsidP="00036450">
            <w:r w:rsidRPr="00B1227B">
              <w:t>I worked during the summer with the responsibility of protecting patrons, enforcing facility rules, and providing necessary medical assistance whenever needed.</w:t>
            </w:r>
          </w:p>
          <w:p w14:paraId="61250D1F" w14:textId="77777777" w:rsidR="004D3011" w:rsidRPr="00B1227B" w:rsidRDefault="004D3011" w:rsidP="00036450"/>
          <w:p w14:paraId="65754822" w14:textId="3C36B8A5" w:rsidR="004D3011" w:rsidRPr="00B1227B" w:rsidRDefault="00254CC9" w:rsidP="00B359E4">
            <w:pPr>
              <w:pStyle w:val="Heading4"/>
              <w:rPr>
                <w:bCs/>
              </w:rPr>
            </w:pPr>
            <w:r w:rsidRPr="00B1227B">
              <w:t>The Ohio State University</w:t>
            </w:r>
            <w:r w:rsidR="00C05069" w:rsidRPr="00B1227B">
              <w:t>,</w:t>
            </w:r>
            <w:r w:rsidR="004D3011" w:rsidRPr="00B1227B">
              <w:t xml:space="preserve"> </w:t>
            </w:r>
            <w:r w:rsidRPr="00B1227B">
              <w:t>Office Assistant</w:t>
            </w:r>
          </w:p>
          <w:p w14:paraId="5F5D3371" w14:textId="764FE8BB" w:rsidR="004D3011" w:rsidRPr="00B1227B" w:rsidRDefault="00254CC9" w:rsidP="00B359E4">
            <w:pPr>
              <w:pStyle w:val="Date"/>
            </w:pPr>
            <w:r w:rsidRPr="00B1227B">
              <w:t xml:space="preserve">Fall 2020 </w:t>
            </w:r>
            <w:r w:rsidR="004D3011" w:rsidRPr="00B1227B">
              <w:t>–</w:t>
            </w:r>
            <w:r w:rsidRPr="00B1227B">
              <w:t xml:space="preserve"> Present</w:t>
            </w:r>
          </w:p>
          <w:p w14:paraId="158B4FE5" w14:textId="71A67F50" w:rsidR="004D3011" w:rsidRPr="00B1227B" w:rsidRDefault="00254CC9" w:rsidP="004D3011">
            <w:r w:rsidRPr="00B1227B">
              <w:t>I worked the front desk of my dorm building sorting mail and packages, helping students that got locked out, and prepared in case of building emergencies.</w:t>
            </w:r>
            <w:r w:rsidR="00036450" w:rsidRPr="00B1227B">
              <w:t xml:space="preserve"> </w:t>
            </w:r>
          </w:p>
          <w:p w14:paraId="1C84AF81" w14:textId="77777777" w:rsidR="004D3011" w:rsidRPr="00B1227B" w:rsidRDefault="004D3011" w:rsidP="00036450"/>
          <w:p w14:paraId="294D9AE4" w14:textId="00CAC553" w:rsidR="004D3011" w:rsidRPr="00B1227B" w:rsidRDefault="00254CC9" w:rsidP="00B359E4">
            <w:pPr>
              <w:pStyle w:val="Heading4"/>
              <w:rPr>
                <w:bCs/>
              </w:rPr>
            </w:pPr>
            <w:r w:rsidRPr="00B1227B">
              <w:t>Lowe’s</w:t>
            </w:r>
            <w:r w:rsidR="00C05069" w:rsidRPr="00B1227B">
              <w:t>,</w:t>
            </w:r>
            <w:r w:rsidR="004D3011" w:rsidRPr="00B1227B">
              <w:t xml:space="preserve"> </w:t>
            </w:r>
            <w:r w:rsidRPr="00B1227B">
              <w:t>Associate</w:t>
            </w:r>
          </w:p>
          <w:p w14:paraId="213BEB0E" w14:textId="174AC838" w:rsidR="004D3011" w:rsidRPr="00B1227B" w:rsidRDefault="00254CC9" w:rsidP="00B359E4">
            <w:pPr>
              <w:pStyle w:val="Date"/>
            </w:pPr>
            <w:r w:rsidRPr="00B1227B">
              <w:t>May 2021</w:t>
            </w:r>
            <w:r w:rsidR="004D3011" w:rsidRPr="00B1227B">
              <w:t>–</w:t>
            </w:r>
            <w:r w:rsidRPr="00B1227B">
              <w:t>June 2021</w:t>
            </w:r>
          </w:p>
          <w:p w14:paraId="12B543D7" w14:textId="649DC2B1" w:rsidR="004D3011" w:rsidRPr="00B1227B" w:rsidRDefault="00254CC9" w:rsidP="004D3011">
            <w:r w:rsidRPr="00B1227B">
              <w:t xml:space="preserve">I was responsible for processing and </w:t>
            </w:r>
            <w:r w:rsidR="0002295B" w:rsidRPr="00B1227B">
              <w:t>retrieving online orders as well as answering the phone when customers called my department.</w:t>
            </w:r>
          </w:p>
          <w:p w14:paraId="4EF85B15" w14:textId="77777777" w:rsidR="004D3011" w:rsidRPr="00B1227B" w:rsidRDefault="004D3011" w:rsidP="00036450"/>
          <w:p w14:paraId="28CB1583" w14:textId="304379CA" w:rsidR="00036450" w:rsidRPr="00B1227B" w:rsidRDefault="0002295B" w:rsidP="00345BF0">
            <w:pPr>
              <w:pStyle w:val="Heading2"/>
              <w:tabs>
                <w:tab w:val="left" w:pos="1080"/>
              </w:tabs>
              <w:spacing w:before="120"/>
              <w:rPr>
                <w:szCs w:val="28"/>
              </w:rPr>
            </w:pPr>
            <w:r w:rsidRPr="00B1227B">
              <w:rPr>
                <w:szCs w:val="28"/>
              </w:rPr>
              <w:t xml:space="preserve">Computer Science </w:t>
            </w:r>
            <w:sdt>
              <w:sdtPr>
                <w:rPr>
                  <w:szCs w:val="28"/>
                </w:rPr>
                <w:id w:val="1669594239"/>
                <w:placeholder>
                  <w:docPart w:val="258520232791451480EB5934C6C8AA58"/>
                </w:placeholder>
                <w:temporary/>
                <w:showingPlcHdr/>
                <w15:appearance w15:val="hidden"/>
              </w:sdtPr>
              <w:sdtEndPr/>
              <w:sdtContent>
                <w:r w:rsidR="00180329" w:rsidRPr="00B1227B">
                  <w:rPr>
                    <w:rStyle w:val="Heading2Char"/>
                    <w:b/>
                    <w:bCs/>
                    <w:caps/>
                    <w:szCs w:val="28"/>
                  </w:rPr>
                  <w:t>SKILLS</w:t>
                </w:r>
              </w:sdtContent>
            </w:sdt>
            <w:r w:rsidRPr="00B1227B">
              <w:rPr>
                <w:szCs w:val="28"/>
              </w:rPr>
              <w:tab/>
            </w:r>
          </w:p>
          <w:p w14:paraId="53E71FDD" w14:textId="70C2DEFE" w:rsidR="00036450" w:rsidRPr="00B1227B" w:rsidRDefault="0002295B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Java</w:t>
            </w:r>
          </w:p>
          <w:p w14:paraId="7EF1A5EA" w14:textId="141B46B3" w:rsidR="0002295B" w:rsidRPr="00B1227B" w:rsidRDefault="0002295B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Python</w:t>
            </w:r>
          </w:p>
          <w:p w14:paraId="75740FB3" w14:textId="2343AF4A" w:rsidR="0002295B" w:rsidRPr="00B1227B" w:rsidRDefault="00C457CE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Block</w:t>
            </w:r>
            <w:r w:rsidR="000D24D3">
              <w:t xml:space="preserve"> </w:t>
            </w:r>
            <w:r w:rsidR="009B5F37" w:rsidRPr="00B1227B">
              <w:t>Chain</w:t>
            </w:r>
            <w:r w:rsidR="000D24D3">
              <w:t xml:space="preserve"> Technology</w:t>
            </w:r>
            <w:r w:rsidR="009B5F37" w:rsidRPr="00B1227B">
              <w:t xml:space="preserve"> </w:t>
            </w:r>
            <w:r w:rsidR="00E5653C" w:rsidRPr="00B1227B">
              <w:t xml:space="preserve">Applications (Cryptocurrencies, NFTs, </w:t>
            </w:r>
            <w:r w:rsidR="00102452" w:rsidRPr="00B1227B">
              <w:t>NFT based video games)</w:t>
            </w:r>
          </w:p>
          <w:p w14:paraId="53469CE9" w14:textId="160F2B6E" w:rsidR="0002295B" w:rsidRPr="00B1227B" w:rsidRDefault="003B0925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Cryptography (RSA)</w:t>
            </w:r>
          </w:p>
          <w:p w14:paraId="354CDCF1" w14:textId="6F8DA761" w:rsidR="0002295B" w:rsidRPr="00B1227B" w:rsidRDefault="0002295B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Unity game development</w:t>
            </w:r>
            <w:r w:rsidR="005A618C" w:rsidRPr="00B1227B">
              <w:t xml:space="preserve"> (2D and VR)</w:t>
            </w:r>
          </w:p>
          <w:p w14:paraId="47750EBA" w14:textId="5B2B3EA7" w:rsidR="0002295B" w:rsidRPr="00B1227B" w:rsidRDefault="00E670BB" w:rsidP="0002295B">
            <w:pPr>
              <w:pStyle w:val="ListParagraph"/>
              <w:numPr>
                <w:ilvl w:val="0"/>
                <w:numId w:val="1"/>
              </w:numPr>
            </w:pPr>
            <w:r w:rsidRPr="00B1227B">
              <w:t>Linux</w:t>
            </w:r>
          </w:p>
          <w:p w14:paraId="1205171D" w14:textId="6E6D84D5" w:rsidR="006613B9" w:rsidRPr="00B1227B" w:rsidRDefault="0002295B" w:rsidP="0023529E">
            <w:pPr>
              <w:pStyle w:val="ListParagraph"/>
              <w:numPr>
                <w:ilvl w:val="0"/>
                <w:numId w:val="1"/>
              </w:numPr>
            </w:pPr>
            <w:r w:rsidRPr="00B1227B">
              <w:t>Web Development</w:t>
            </w:r>
          </w:p>
        </w:tc>
      </w:tr>
    </w:tbl>
    <w:p w14:paraId="085FB702" w14:textId="77777777" w:rsidR="0043117B" w:rsidRPr="00B1227B" w:rsidRDefault="00745AED" w:rsidP="000C45FF">
      <w:pPr>
        <w:tabs>
          <w:tab w:val="left" w:pos="990"/>
        </w:tabs>
      </w:pPr>
    </w:p>
    <w:sectPr w:rsidR="0043117B" w:rsidRPr="00B1227B" w:rsidSect="000C45FF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16D49" w14:textId="77777777" w:rsidR="00745AED" w:rsidRDefault="00745AED" w:rsidP="000C45FF">
      <w:r>
        <w:separator/>
      </w:r>
    </w:p>
  </w:endnote>
  <w:endnote w:type="continuationSeparator" w:id="0">
    <w:p w14:paraId="3197DB9C" w14:textId="77777777" w:rsidR="00745AED" w:rsidRDefault="00745AE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37E35" w14:textId="77777777" w:rsidR="00745AED" w:rsidRDefault="00745AED" w:rsidP="000C45FF">
      <w:r>
        <w:separator/>
      </w:r>
    </w:p>
  </w:footnote>
  <w:footnote w:type="continuationSeparator" w:id="0">
    <w:p w14:paraId="4A1322F5" w14:textId="77777777" w:rsidR="00745AED" w:rsidRDefault="00745AE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0EB3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22E490A" wp14:editId="64B4B8B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F58D8"/>
    <w:multiLevelType w:val="hybridMultilevel"/>
    <w:tmpl w:val="37DEB0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89778A"/>
    <w:multiLevelType w:val="multilevel"/>
    <w:tmpl w:val="37DEB0A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7F96793"/>
    <w:multiLevelType w:val="hybridMultilevel"/>
    <w:tmpl w:val="8C8675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CC9"/>
    <w:rsid w:val="0002295B"/>
    <w:rsid w:val="00036450"/>
    <w:rsid w:val="00037610"/>
    <w:rsid w:val="00042197"/>
    <w:rsid w:val="00094499"/>
    <w:rsid w:val="000B6835"/>
    <w:rsid w:val="000C45FF"/>
    <w:rsid w:val="000D24D3"/>
    <w:rsid w:val="000E3FD1"/>
    <w:rsid w:val="000F51BB"/>
    <w:rsid w:val="00102452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0614C"/>
    <w:rsid w:val="00234A20"/>
    <w:rsid w:val="0023529E"/>
    <w:rsid w:val="002400EB"/>
    <w:rsid w:val="00254CC9"/>
    <w:rsid w:val="00256CF7"/>
    <w:rsid w:val="00277934"/>
    <w:rsid w:val="00281FD5"/>
    <w:rsid w:val="0030481B"/>
    <w:rsid w:val="003156FC"/>
    <w:rsid w:val="003254B5"/>
    <w:rsid w:val="00345BF0"/>
    <w:rsid w:val="0037121F"/>
    <w:rsid w:val="003A6B7D"/>
    <w:rsid w:val="003B06CA"/>
    <w:rsid w:val="003B0925"/>
    <w:rsid w:val="003D7E86"/>
    <w:rsid w:val="004071FC"/>
    <w:rsid w:val="00445947"/>
    <w:rsid w:val="004813B3"/>
    <w:rsid w:val="00496591"/>
    <w:rsid w:val="004C63E4"/>
    <w:rsid w:val="004D3011"/>
    <w:rsid w:val="005262AC"/>
    <w:rsid w:val="005A618C"/>
    <w:rsid w:val="005E39D5"/>
    <w:rsid w:val="00600670"/>
    <w:rsid w:val="0062123A"/>
    <w:rsid w:val="00646E75"/>
    <w:rsid w:val="006613B9"/>
    <w:rsid w:val="006771D0"/>
    <w:rsid w:val="00715FCB"/>
    <w:rsid w:val="00732DB4"/>
    <w:rsid w:val="00743101"/>
    <w:rsid w:val="00745AED"/>
    <w:rsid w:val="00765E60"/>
    <w:rsid w:val="007775E1"/>
    <w:rsid w:val="007867A0"/>
    <w:rsid w:val="00792060"/>
    <w:rsid w:val="007927F5"/>
    <w:rsid w:val="00802CA0"/>
    <w:rsid w:val="009260CD"/>
    <w:rsid w:val="00952C25"/>
    <w:rsid w:val="0099440F"/>
    <w:rsid w:val="009B5F37"/>
    <w:rsid w:val="00A15F02"/>
    <w:rsid w:val="00A20C51"/>
    <w:rsid w:val="00A2118D"/>
    <w:rsid w:val="00A354B5"/>
    <w:rsid w:val="00A6346A"/>
    <w:rsid w:val="00AD76E2"/>
    <w:rsid w:val="00B1227B"/>
    <w:rsid w:val="00B20152"/>
    <w:rsid w:val="00B359E4"/>
    <w:rsid w:val="00B57D98"/>
    <w:rsid w:val="00B70850"/>
    <w:rsid w:val="00BB132E"/>
    <w:rsid w:val="00C05069"/>
    <w:rsid w:val="00C066B6"/>
    <w:rsid w:val="00C37BA1"/>
    <w:rsid w:val="00C457CE"/>
    <w:rsid w:val="00C4674C"/>
    <w:rsid w:val="00C46E38"/>
    <w:rsid w:val="00C506CF"/>
    <w:rsid w:val="00C72BED"/>
    <w:rsid w:val="00C90061"/>
    <w:rsid w:val="00C9578B"/>
    <w:rsid w:val="00CB0055"/>
    <w:rsid w:val="00D2522B"/>
    <w:rsid w:val="00D422DE"/>
    <w:rsid w:val="00D5459D"/>
    <w:rsid w:val="00DA0598"/>
    <w:rsid w:val="00DA1F4D"/>
    <w:rsid w:val="00DD172A"/>
    <w:rsid w:val="00E25A26"/>
    <w:rsid w:val="00E4381A"/>
    <w:rsid w:val="00E55D74"/>
    <w:rsid w:val="00E5653C"/>
    <w:rsid w:val="00E670BB"/>
    <w:rsid w:val="00EF11D7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BD15F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02295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15F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5F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5F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5F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5F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Russotti.1@osu.edu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mrussotti.github.io/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linkedin.com/in/matt-russotti-109613217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h\AppData\Local\Microsoft\Office\16.0\DTS\en-US%7b8BA118A7-D4EC-4FAB-A69A-E7AF8CB1D12E%7d\%7b7CED8D21-6178-4B74-BC3C-F393332245FF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E81589460A40909EF50820ECE62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9777D-0A07-4DC8-A547-8B40561C0D54}"/>
      </w:docPartPr>
      <w:docPartBody>
        <w:p w:rsidR="00FB48C7" w:rsidRDefault="0008353E">
          <w:pPr>
            <w:pStyle w:val="DBE81589460A40909EF50820ECE62E3B"/>
          </w:pPr>
          <w:r w:rsidRPr="00CB0055">
            <w:t>Contact</w:t>
          </w:r>
        </w:p>
      </w:docPartBody>
    </w:docPart>
    <w:docPart>
      <w:docPartPr>
        <w:name w:val="E0C3F50569594F9A8F3BB05D25AF6C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6A345-9033-44AA-AD4B-E3660AEAA3FF}"/>
      </w:docPartPr>
      <w:docPartBody>
        <w:p w:rsidR="00FB48C7" w:rsidRDefault="0008353E">
          <w:pPr>
            <w:pStyle w:val="E0C3F50569594F9A8F3BB05D25AF6CC1"/>
          </w:pPr>
          <w:r w:rsidRPr="004D3011">
            <w:t>PHONE:</w:t>
          </w:r>
        </w:p>
      </w:docPartBody>
    </w:docPart>
    <w:docPart>
      <w:docPartPr>
        <w:name w:val="45447D61168B4977A07BC6239A12C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27427-291B-4907-B79A-8D24C5853B43}"/>
      </w:docPartPr>
      <w:docPartBody>
        <w:p w:rsidR="00FB48C7" w:rsidRDefault="0008353E">
          <w:pPr>
            <w:pStyle w:val="45447D61168B4977A07BC6239A12C5A1"/>
          </w:pPr>
          <w:r w:rsidRPr="004D3011">
            <w:t>WEBSITE:</w:t>
          </w:r>
        </w:p>
      </w:docPartBody>
    </w:docPart>
    <w:docPart>
      <w:docPartPr>
        <w:name w:val="1AC42289299B4461A75C0035237C6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F99F77-109B-4DA4-B420-94CA9F8D84C8}"/>
      </w:docPartPr>
      <w:docPartBody>
        <w:p w:rsidR="00FB48C7" w:rsidRDefault="0008353E">
          <w:pPr>
            <w:pStyle w:val="1AC42289299B4461A75C0035237C601D"/>
          </w:pPr>
          <w:r w:rsidRPr="004D3011">
            <w:t>EMAIL:</w:t>
          </w:r>
        </w:p>
      </w:docPartBody>
    </w:docPart>
    <w:docPart>
      <w:docPartPr>
        <w:name w:val="6020D0C4971F47FABCBC1714CF9F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321EEF-9883-4DA0-AC64-37065A4C1B1A}"/>
      </w:docPartPr>
      <w:docPartBody>
        <w:p w:rsidR="00FB48C7" w:rsidRDefault="0008353E">
          <w:pPr>
            <w:pStyle w:val="6020D0C4971F47FABCBC1714CF9FECD5"/>
          </w:pPr>
          <w:r w:rsidRPr="00CB0055">
            <w:t>Hobbies</w:t>
          </w:r>
        </w:p>
      </w:docPartBody>
    </w:docPart>
    <w:docPart>
      <w:docPartPr>
        <w:name w:val="1AABC8C94F964498BECEF75292A6E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A6A0C-2FCD-4B15-BE4F-4C32DD1F5EA4}"/>
      </w:docPartPr>
      <w:docPartBody>
        <w:p w:rsidR="00FB48C7" w:rsidRDefault="0008353E">
          <w:pPr>
            <w:pStyle w:val="1AABC8C94F964498BECEF75292A6E72F"/>
          </w:pPr>
          <w:r w:rsidRPr="00036450">
            <w:t>EDUCATION</w:t>
          </w:r>
        </w:p>
      </w:docPartBody>
    </w:docPart>
    <w:docPart>
      <w:docPartPr>
        <w:name w:val="E72797D3892B4D3BA820F95C6BE40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7BE2D5-2EED-48B9-9867-860D1B643485}"/>
      </w:docPartPr>
      <w:docPartBody>
        <w:p w:rsidR="00FB48C7" w:rsidRDefault="0008353E">
          <w:pPr>
            <w:pStyle w:val="E72797D3892B4D3BA820F95C6BE4003F"/>
          </w:pPr>
          <w:r w:rsidRPr="00036450">
            <w:t>WORK EXPERIENCE</w:t>
          </w:r>
        </w:p>
      </w:docPartBody>
    </w:docPart>
    <w:docPart>
      <w:docPartPr>
        <w:name w:val="258520232791451480EB5934C6C8AA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939BDF-4504-48B6-9FC5-E77CDD9D1BE7}"/>
      </w:docPartPr>
      <w:docPartBody>
        <w:p w:rsidR="00FB48C7" w:rsidRDefault="0008353E">
          <w:pPr>
            <w:pStyle w:val="258520232791451480EB5934C6C8AA58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53E"/>
    <w:rsid w:val="0008353E"/>
    <w:rsid w:val="000E726E"/>
    <w:rsid w:val="00411267"/>
    <w:rsid w:val="004E37AE"/>
    <w:rsid w:val="00701528"/>
    <w:rsid w:val="00D04A36"/>
    <w:rsid w:val="00FB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11267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E81589460A40909EF50820ECE62E3B">
    <w:name w:val="DBE81589460A40909EF50820ECE62E3B"/>
  </w:style>
  <w:style w:type="paragraph" w:customStyle="1" w:styleId="E0C3F50569594F9A8F3BB05D25AF6CC1">
    <w:name w:val="E0C3F50569594F9A8F3BB05D25AF6CC1"/>
  </w:style>
  <w:style w:type="paragraph" w:customStyle="1" w:styleId="45447D61168B4977A07BC6239A12C5A1">
    <w:name w:val="45447D61168B4977A07BC6239A12C5A1"/>
  </w:style>
  <w:style w:type="paragraph" w:customStyle="1" w:styleId="1AC42289299B4461A75C0035237C601D">
    <w:name w:val="1AC42289299B4461A75C0035237C601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020D0C4971F47FABCBC1714CF9FECD5">
    <w:name w:val="6020D0C4971F47FABCBC1714CF9FECD5"/>
  </w:style>
  <w:style w:type="paragraph" w:customStyle="1" w:styleId="1AABC8C94F964498BECEF75292A6E72F">
    <w:name w:val="1AABC8C94F964498BECEF75292A6E72F"/>
  </w:style>
  <w:style w:type="paragraph" w:customStyle="1" w:styleId="E72797D3892B4D3BA820F95C6BE4003F">
    <w:name w:val="E72797D3892B4D3BA820F95C6BE4003F"/>
  </w:style>
  <w:style w:type="character" w:customStyle="1" w:styleId="Heading2Char">
    <w:name w:val="Heading 2 Char"/>
    <w:basedOn w:val="DefaultParagraphFont"/>
    <w:link w:val="Heading2"/>
    <w:uiPriority w:val="9"/>
    <w:rsid w:val="00411267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258520232791451480EB5934C6C8AA58">
    <w:name w:val="258520232791451480EB5934C6C8AA58"/>
  </w:style>
  <w:style w:type="paragraph" w:customStyle="1" w:styleId="9C49F2CD538744E290911D28FA07F683">
    <w:name w:val="9C49F2CD538744E290911D28FA07F683"/>
    <w:rsid w:val="00411267"/>
  </w:style>
  <w:style w:type="paragraph" w:customStyle="1" w:styleId="A0533D526E3E4C9F8619129CC494936F">
    <w:name w:val="A0533D526E3E4C9F8619129CC494936F"/>
    <w:rsid w:val="00411267"/>
  </w:style>
  <w:style w:type="paragraph" w:customStyle="1" w:styleId="AEAC41FE86FD437883984A9D52FF1C14">
    <w:name w:val="AEAC41FE86FD437883984A9D52FF1C14"/>
    <w:rsid w:val="004112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{7CED8D21-6178-4B74-BC3C-F393332245FF}tf00546271_win32</Template>
  <TotalTime>0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2021-09-22T22:28:00Z</dcterms:created>
  <dcterms:modified xsi:type="dcterms:W3CDTF">2021-11-30T00:28:00Z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